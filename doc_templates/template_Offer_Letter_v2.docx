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B6E02B" w14:textId="29FD885C" w:rsidR="00C34A24" w:rsidRPr="0086365D" w:rsidRDefault="003E18EA" w:rsidP="00C34A24">
      <w:pPr>
        <w:rPr>
          <w:rFonts w:eastAsia="Adobe Fan Heiti Std B"/>
        </w:rPr>
      </w:pPr>
      <w:bookmarkStart w:id="0" w:name="_Hlk181656311"/>
      <w:r w:rsidRPr="0086365D">
        <w:rPr>
          <w:rFonts w:eastAsia="Adobe Fan Heiti Std B"/>
          <w:color w:val="FF0000"/>
        </w:rPr>
        <w:t>&lt;&lt;today’s date&gt;&gt;</w:t>
      </w:r>
    </w:p>
    <w:p w14:paraId="51C27F67" w14:textId="77777777" w:rsidR="0037203B" w:rsidRPr="0086365D" w:rsidRDefault="0037203B" w:rsidP="00656084">
      <w:pPr>
        <w:rPr>
          <w:rFonts w:eastAsia="Adobe Fan Heiti Std B"/>
        </w:rPr>
      </w:pPr>
    </w:p>
    <w:p w14:paraId="2D9E6B96" w14:textId="77777777" w:rsidR="00656084" w:rsidRPr="0086365D" w:rsidRDefault="00656084" w:rsidP="00656084">
      <w:pPr>
        <w:rPr>
          <w:rFonts w:eastAsia="Adobe Fan Heiti Std B"/>
        </w:rPr>
      </w:pPr>
      <w:r w:rsidRPr="0086365D">
        <w:rPr>
          <w:rFonts w:eastAsia="Adobe Fan Heiti Std B"/>
        </w:rPr>
        <w:t>Private &amp; Confidential</w:t>
      </w:r>
    </w:p>
    <w:p w14:paraId="319212D0" w14:textId="77777777" w:rsidR="00656084" w:rsidRPr="0086365D" w:rsidRDefault="00656084" w:rsidP="00656084">
      <w:pPr>
        <w:rPr>
          <w:rFonts w:eastAsia="Adobe Fan Heiti Std B"/>
        </w:rPr>
      </w:pPr>
    </w:p>
    <w:p w14:paraId="4BE88DAE" w14:textId="3DCEBA95" w:rsidR="00D333F1" w:rsidRPr="0086365D" w:rsidRDefault="003E18EA" w:rsidP="00546325">
      <w:pPr>
        <w:rPr>
          <w:rFonts w:eastAsia="Adobe Fan Heiti Std B"/>
        </w:rPr>
      </w:pPr>
      <w:r w:rsidRPr="0086365D">
        <w:rPr>
          <w:rFonts w:eastAsia="Adobe Fan Heiti Std B"/>
          <w:color w:val="FF0000"/>
        </w:rPr>
        <w:t>&lt;&lt;employee name&gt;&gt;</w:t>
      </w:r>
    </w:p>
    <w:p w14:paraId="594D9AAC" w14:textId="77777777" w:rsidR="003E18EA" w:rsidRPr="0086365D" w:rsidRDefault="003E18EA" w:rsidP="003E18EA">
      <w:pPr>
        <w:rPr>
          <w:rFonts w:eastAsia="Adobe Fan Heiti Std B"/>
          <w:color w:val="FF0000"/>
        </w:rPr>
      </w:pPr>
      <w:r w:rsidRPr="0086365D">
        <w:rPr>
          <w:rFonts w:eastAsia="Adobe Fan Heiti Std B"/>
          <w:color w:val="FF0000"/>
        </w:rPr>
        <w:t>&lt;&lt;address line 1&gt;&gt;</w:t>
      </w:r>
    </w:p>
    <w:p w14:paraId="1133910E" w14:textId="77777777" w:rsidR="003E18EA" w:rsidRPr="0086365D" w:rsidRDefault="003E18EA" w:rsidP="003E18EA">
      <w:pPr>
        <w:rPr>
          <w:rFonts w:eastAsia="Adobe Fan Heiti Std B"/>
          <w:color w:val="FF0000"/>
        </w:rPr>
      </w:pPr>
      <w:r w:rsidRPr="0086365D">
        <w:rPr>
          <w:rFonts w:eastAsia="Adobe Fan Heiti Std B"/>
          <w:color w:val="FF0000"/>
        </w:rPr>
        <w:t>&lt;&lt;address line 2&gt;&gt;</w:t>
      </w:r>
    </w:p>
    <w:p w14:paraId="02506E07" w14:textId="77777777" w:rsidR="003E18EA" w:rsidRPr="0086365D" w:rsidRDefault="003E18EA" w:rsidP="003E18EA">
      <w:pPr>
        <w:rPr>
          <w:rFonts w:eastAsia="Adobe Fan Heiti Std B"/>
          <w:color w:val="FF0000"/>
        </w:rPr>
      </w:pPr>
      <w:r w:rsidRPr="0086365D">
        <w:rPr>
          <w:rFonts w:eastAsia="Adobe Fan Heiti Std B"/>
          <w:color w:val="FF0000"/>
        </w:rPr>
        <w:t>&lt;&lt;address line 3&gt;&gt;</w:t>
      </w:r>
    </w:p>
    <w:p w14:paraId="6299AEE6" w14:textId="77777777" w:rsidR="003E18EA" w:rsidRPr="0086365D" w:rsidRDefault="003E18EA" w:rsidP="003E18EA">
      <w:pPr>
        <w:rPr>
          <w:rFonts w:eastAsia="Adobe Fan Heiti Std B"/>
          <w:color w:val="FF0000"/>
        </w:rPr>
      </w:pPr>
      <w:r w:rsidRPr="0086365D">
        <w:rPr>
          <w:rFonts w:eastAsia="Adobe Fan Heiti Std B"/>
          <w:color w:val="FF0000"/>
        </w:rPr>
        <w:t>&lt;&lt;address line 4&gt;&gt;</w:t>
      </w:r>
    </w:p>
    <w:p w14:paraId="3CD79BC7" w14:textId="77777777" w:rsidR="003E18EA" w:rsidRPr="0086365D" w:rsidRDefault="003E18EA" w:rsidP="003E18EA">
      <w:pPr>
        <w:rPr>
          <w:rFonts w:eastAsia="Adobe Fan Heiti Std B"/>
          <w:color w:val="FF0000"/>
        </w:rPr>
      </w:pPr>
      <w:r w:rsidRPr="0086365D">
        <w:rPr>
          <w:rFonts w:eastAsia="Adobe Fan Heiti Std B"/>
          <w:color w:val="FF0000"/>
        </w:rPr>
        <w:t>&lt;&lt;post code&gt;&gt;</w:t>
      </w:r>
    </w:p>
    <w:p w14:paraId="5AD0794D" w14:textId="77777777" w:rsidR="00D333F1" w:rsidRPr="0086365D" w:rsidRDefault="00D333F1" w:rsidP="00D333F1">
      <w:pPr>
        <w:rPr>
          <w:rFonts w:eastAsia="Adobe Fan Heiti Std B"/>
        </w:rPr>
      </w:pPr>
    </w:p>
    <w:p w14:paraId="0ACA5884" w14:textId="77777777" w:rsidR="00D333F1" w:rsidRPr="0086365D" w:rsidRDefault="00D333F1" w:rsidP="00D333F1">
      <w:pPr>
        <w:rPr>
          <w:rFonts w:eastAsia="Adobe Fan Heiti Std B"/>
        </w:rPr>
      </w:pPr>
    </w:p>
    <w:p w14:paraId="0FB275C1" w14:textId="3041A6E2" w:rsidR="00656084" w:rsidRPr="0086365D" w:rsidRDefault="00D333F1" w:rsidP="00656084">
      <w:pPr>
        <w:rPr>
          <w:rFonts w:eastAsia="Adobe Fan Heiti Std B"/>
        </w:rPr>
      </w:pPr>
      <w:r w:rsidRPr="0086365D">
        <w:rPr>
          <w:rFonts w:eastAsia="Adobe Fan Heiti Std B"/>
        </w:rPr>
        <w:t xml:space="preserve">Dear </w:t>
      </w:r>
      <w:r w:rsidR="003E18EA" w:rsidRPr="0086365D">
        <w:rPr>
          <w:rFonts w:eastAsia="Adobe Fan Heiti Std B"/>
          <w:color w:val="FF0000"/>
        </w:rPr>
        <w:t>&lt;&lt;employee first name&gt;&gt;</w:t>
      </w:r>
    </w:p>
    <w:p w14:paraId="4C5C30A0" w14:textId="77777777" w:rsidR="00656084" w:rsidRPr="0086365D" w:rsidRDefault="00656084" w:rsidP="00656084">
      <w:pPr>
        <w:rPr>
          <w:rFonts w:eastAsia="Adobe Fan Heiti Std B"/>
        </w:rPr>
      </w:pPr>
    </w:p>
    <w:p w14:paraId="07C236DB" w14:textId="56FB5CF7" w:rsidR="00656084" w:rsidRPr="0086365D" w:rsidRDefault="00ED057F" w:rsidP="00656084">
      <w:pPr>
        <w:rPr>
          <w:rFonts w:eastAsia="Adobe Fan Heiti Std B"/>
          <w:b/>
        </w:rPr>
      </w:pPr>
      <w:r w:rsidRPr="0086365D">
        <w:rPr>
          <w:rFonts w:eastAsia="Adobe Fan Heiti Std B"/>
          <w:b/>
        </w:rPr>
        <w:t>Re:</w:t>
      </w:r>
      <w:r w:rsidRPr="0086365D">
        <w:rPr>
          <w:rFonts w:eastAsia="Adobe Fan Heiti Std B"/>
          <w:b/>
        </w:rPr>
        <w:tab/>
      </w:r>
      <w:r w:rsidR="00A3401F" w:rsidRPr="0086365D">
        <w:rPr>
          <w:rFonts w:eastAsia="Adobe Fan Heiti Std B"/>
          <w:color w:val="FF0000"/>
        </w:rPr>
        <w:t xml:space="preserve">&lt;&lt;FT or PT&gt;&gt; </w:t>
      </w:r>
      <w:r w:rsidR="003E18EA" w:rsidRPr="0086365D">
        <w:rPr>
          <w:rFonts w:eastAsia="Adobe Fan Heiti Std B"/>
          <w:color w:val="FF0000"/>
        </w:rPr>
        <w:t>&lt;&lt;Position&gt;&gt;</w:t>
      </w:r>
    </w:p>
    <w:p w14:paraId="40BF2309" w14:textId="77777777" w:rsidR="00656084" w:rsidRPr="0086365D" w:rsidRDefault="00656084" w:rsidP="00656084">
      <w:pPr>
        <w:rPr>
          <w:rFonts w:eastAsia="Adobe Fan Heiti Std B"/>
        </w:rPr>
      </w:pPr>
    </w:p>
    <w:bookmarkEnd w:id="0"/>
    <w:p w14:paraId="1F641A6C" w14:textId="7F579840" w:rsidR="00D56A62" w:rsidRPr="0086365D" w:rsidRDefault="002C682B" w:rsidP="002C682B">
      <w:pPr>
        <w:rPr>
          <w:rFonts w:eastAsia="Adobe Fan Heiti Std B"/>
        </w:rPr>
      </w:pPr>
      <w:r w:rsidRPr="0086365D">
        <w:rPr>
          <w:rFonts w:eastAsia="Adobe Fan Heiti Std B"/>
        </w:rPr>
        <w:t>I’m d</w:t>
      </w:r>
      <w:r w:rsidR="00D56A62" w:rsidRPr="0086365D">
        <w:rPr>
          <w:rFonts w:eastAsia="Adobe Fan Heiti Std B"/>
        </w:rPr>
        <w:t xml:space="preserve">elighted to offer you the </w:t>
      </w:r>
      <w:r w:rsidR="00A3401F" w:rsidRPr="0086365D">
        <w:rPr>
          <w:rFonts w:eastAsia="Adobe Fan Heiti Std B"/>
          <w:color w:val="FF0000"/>
        </w:rPr>
        <w:t>&lt;&lt;FT or PT&gt;&gt;</w:t>
      </w:r>
      <w:r w:rsidR="00D56A62" w:rsidRPr="0086365D">
        <w:rPr>
          <w:rFonts w:eastAsia="Adobe Fan Heiti Std B"/>
        </w:rPr>
        <w:t xml:space="preserve">, </w:t>
      </w:r>
      <w:r w:rsidRPr="0086365D">
        <w:rPr>
          <w:rFonts w:eastAsia="Adobe Fan Heiti Std B"/>
          <w:color w:val="FF0000"/>
        </w:rPr>
        <w:t>&lt;&lt;</w:t>
      </w:r>
      <w:r w:rsidR="005C4A3D" w:rsidRPr="0086365D">
        <w:rPr>
          <w:rFonts w:eastAsia="Adobe Fan Heiti Std B"/>
          <w:color w:val="FF0000"/>
        </w:rPr>
        <w:t>p</w:t>
      </w:r>
      <w:r w:rsidRPr="0086365D">
        <w:rPr>
          <w:rFonts w:eastAsia="Adobe Fan Heiti Std B"/>
          <w:color w:val="FF0000"/>
        </w:rPr>
        <w:t>osition&gt;&gt;</w:t>
      </w:r>
      <w:r w:rsidR="00D56A62" w:rsidRPr="0086365D">
        <w:rPr>
          <w:rFonts w:eastAsia="Adobe Fan Heiti Std B"/>
        </w:rPr>
        <w:t xml:space="preserve"> position with </w:t>
      </w:r>
      <w:r w:rsidRPr="0086365D">
        <w:rPr>
          <w:rFonts w:eastAsia="Adobe Fan Heiti Std B"/>
          <w:color w:val="FF0000"/>
        </w:rPr>
        <w:t>&lt;&lt;</w:t>
      </w:r>
      <w:r w:rsidR="005C4A3D" w:rsidRPr="0086365D">
        <w:rPr>
          <w:rFonts w:eastAsia="Adobe Fan Heiti Std B"/>
          <w:color w:val="FF0000"/>
        </w:rPr>
        <w:t>e</w:t>
      </w:r>
      <w:r w:rsidRPr="0086365D">
        <w:rPr>
          <w:rFonts w:eastAsia="Adobe Fan Heiti Std B"/>
          <w:color w:val="FF0000"/>
        </w:rPr>
        <w:t>mployer&gt;&gt;</w:t>
      </w:r>
      <w:r w:rsidR="00D56A62" w:rsidRPr="0086365D">
        <w:rPr>
          <w:rFonts w:eastAsia="Adobe Fan Heiti Std B"/>
        </w:rPr>
        <w:t xml:space="preserve">, contingent upon </w:t>
      </w:r>
      <w:r w:rsidRPr="0086365D">
        <w:rPr>
          <w:rFonts w:eastAsia="Adobe Fan Heiti Std B"/>
        </w:rPr>
        <w:t xml:space="preserve">satisfactory references and </w:t>
      </w:r>
      <w:r w:rsidR="00D56A62" w:rsidRPr="0086365D">
        <w:rPr>
          <w:rFonts w:eastAsia="Adobe Fan Heiti Std B"/>
        </w:rPr>
        <w:t>background check</w:t>
      </w:r>
      <w:r w:rsidRPr="0086365D">
        <w:rPr>
          <w:rFonts w:eastAsia="Adobe Fan Heiti Std B"/>
        </w:rPr>
        <w:t>s</w:t>
      </w:r>
      <w:r w:rsidR="00D56A62" w:rsidRPr="0086365D">
        <w:rPr>
          <w:rFonts w:eastAsia="Adobe Fan Heiti Std B"/>
        </w:rPr>
        <w:t>.</w:t>
      </w:r>
    </w:p>
    <w:p w14:paraId="5C2E61B7" w14:textId="77777777" w:rsidR="00A3401F" w:rsidRPr="0086365D" w:rsidRDefault="00A3401F" w:rsidP="002C682B">
      <w:pPr>
        <w:rPr>
          <w:rFonts w:eastAsia="Adobe Fan Heiti Std B"/>
        </w:rPr>
      </w:pPr>
    </w:p>
    <w:p w14:paraId="61D53CEF" w14:textId="00FB043B" w:rsidR="00A3401F" w:rsidRPr="0086365D" w:rsidRDefault="00A3401F" w:rsidP="00A3401F">
      <w:pPr>
        <w:rPr>
          <w:rFonts w:eastAsia="Adobe Fan Heiti Std B"/>
        </w:rPr>
      </w:pPr>
      <w:r w:rsidRPr="0086365D">
        <w:rPr>
          <w:rFonts w:eastAsia="Adobe Fan Heiti Std B"/>
        </w:rPr>
        <w:t xml:space="preserve">You </w:t>
      </w:r>
      <w:r w:rsidR="00726F08">
        <w:rPr>
          <w:rFonts w:eastAsia="Adobe Fan Heiti Std B"/>
        </w:rPr>
        <w:t>will be</w:t>
      </w:r>
      <w:r w:rsidRPr="0086365D">
        <w:rPr>
          <w:rFonts w:eastAsia="Adobe Fan Heiti Std B"/>
        </w:rPr>
        <w:t xml:space="preserve"> </w:t>
      </w:r>
      <w:r w:rsidR="00DE719A">
        <w:rPr>
          <w:rFonts w:eastAsia="Adobe Fan Heiti Std B"/>
        </w:rPr>
        <w:t xml:space="preserve">paid </w:t>
      </w:r>
      <w:r w:rsidR="003611FC" w:rsidRPr="0086365D">
        <w:rPr>
          <w:rFonts w:eastAsia="Adobe Fan Heiti Std B"/>
          <w:color w:val="FF0000"/>
        </w:rPr>
        <w:t>&lt;&lt;salary or hourly&gt;&gt;</w:t>
      </w:r>
      <w:r w:rsidRPr="0086365D">
        <w:rPr>
          <w:rFonts w:eastAsia="Adobe Fan Heiti Std B"/>
        </w:rPr>
        <w:t xml:space="preserve"> </w:t>
      </w:r>
      <w:r w:rsidR="0070761E" w:rsidRPr="0086365D">
        <w:rPr>
          <w:rFonts w:eastAsia="Adobe Fan Heiti Std B"/>
          <w:color w:val="FF0000"/>
        </w:rPr>
        <w:t>&lt;&lt;wages&gt;&gt;</w:t>
      </w:r>
      <w:r w:rsidRPr="0086365D">
        <w:rPr>
          <w:rFonts w:eastAsia="Adobe Fan Heiti Std B"/>
        </w:rPr>
        <w:t>.</w:t>
      </w:r>
    </w:p>
    <w:p w14:paraId="677945D5" w14:textId="05541B6B" w:rsidR="00C850FD" w:rsidRDefault="00BE02E1" w:rsidP="00A3401F">
      <w:pPr>
        <w:rPr>
          <w:rFonts w:eastAsia="Adobe Fan Heiti Std B"/>
        </w:rPr>
      </w:pPr>
      <w:r w:rsidRPr="0086365D">
        <w:rPr>
          <w:rFonts w:eastAsia="Adobe Fan Heiti Std B"/>
        </w:rPr>
        <w:t xml:space="preserve">You will report directly to the </w:t>
      </w:r>
      <w:r w:rsidR="00C850FD" w:rsidRPr="0086365D">
        <w:rPr>
          <w:rFonts w:eastAsia="Adobe Fan Heiti Std B"/>
          <w:color w:val="FF0000"/>
        </w:rPr>
        <w:t>&lt;&lt;</w:t>
      </w:r>
      <w:r w:rsidR="00C850FD">
        <w:rPr>
          <w:rFonts w:eastAsia="Adobe Fan Heiti Std B"/>
          <w:color w:val="FF0000"/>
        </w:rPr>
        <w:t>reporting to</w:t>
      </w:r>
      <w:r w:rsidR="00C850FD" w:rsidRPr="0086365D">
        <w:rPr>
          <w:rFonts w:eastAsia="Adobe Fan Heiti Std B"/>
          <w:color w:val="FF0000"/>
        </w:rPr>
        <w:t>&gt;&gt;</w:t>
      </w:r>
      <w:r w:rsidR="0086365D" w:rsidRPr="0086365D">
        <w:rPr>
          <w:rFonts w:eastAsia="Adobe Fan Heiti Std B"/>
        </w:rPr>
        <w:t>.</w:t>
      </w:r>
    </w:p>
    <w:p w14:paraId="4C8F7C48" w14:textId="10249BCA" w:rsidR="00A3401F" w:rsidRPr="0086365D" w:rsidRDefault="0086365D" w:rsidP="00A3401F">
      <w:pPr>
        <w:rPr>
          <w:rFonts w:eastAsia="Adobe Fan Heiti Std B"/>
        </w:rPr>
      </w:pPr>
      <w:r w:rsidRPr="0086365D">
        <w:rPr>
          <w:rFonts w:eastAsia="Adobe Fan Heiti Std B"/>
        </w:rPr>
        <w:t>Y</w:t>
      </w:r>
      <w:r w:rsidR="00A3401F" w:rsidRPr="0086365D">
        <w:rPr>
          <w:rFonts w:eastAsia="Adobe Fan Heiti Std B"/>
        </w:rPr>
        <w:t xml:space="preserve">our place, hours of work and holiday entitlement </w:t>
      </w:r>
      <w:r w:rsidRPr="0086365D">
        <w:rPr>
          <w:rFonts w:eastAsia="Adobe Fan Heiti Std B"/>
        </w:rPr>
        <w:t xml:space="preserve">etc </w:t>
      </w:r>
      <w:r w:rsidR="00A3401F" w:rsidRPr="0086365D">
        <w:rPr>
          <w:rFonts w:eastAsia="Adobe Fan Heiti Std B"/>
        </w:rPr>
        <w:t>will be as per your contract of employment.</w:t>
      </w:r>
    </w:p>
    <w:p w14:paraId="379FBFBB" w14:textId="77777777" w:rsidR="00A3401F" w:rsidRPr="0086365D" w:rsidRDefault="00A3401F" w:rsidP="00A3401F">
      <w:pPr>
        <w:rPr>
          <w:rFonts w:eastAsia="Adobe Fan Heiti Std B"/>
        </w:rPr>
      </w:pPr>
      <w:r w:rsidRPr="0086365D">
        <w:rPr>
          <w:rFonts w:eastAsia="Adobe Fan Heiti Std B"/>
        </w:rPr>
        <w:t xml:space="preserve"> </w:t>
      </w:r>
    </w:p>
    <w:p w14:paraId="6591AE29" w14:textId="3F676233" w:rsidR="00A3401F" w:rsidRPr="0086365D" w:rsidRDefault="00A3401F" w:rsidP="00A3401F">
      <w:pPr>
        <w:rPr>
          <w:rFonts w:eastAsia="Adobe Fan Heiti Std B"/>
        </w:rPr>
      </w:pPr>
      <w:r w:rsidRPr="0086365D">
        <w:rPr>
          <w:rFonts w:eastAsia="Adobe Fan Heiti Std B"/>
        </w:rPr>
        <w:t xml:space="preserve">I enclose for your perusal a copy of Job Description, </w:t>
      </w:r>
      <w:r w:rsidR="00BE02E1" w:rsidRPr="0086365D">
        <w:rPr>
          <w:rFonts w:eastAsia="Adobe Fan Heiti Std B"/>
        </w:rPr>
        <w:t>you</w:t>
      </w:r>
      <w:r w:rsidRPr="0086365D">
        <w:rPr>
          <w:rFonts w:eastAsia="Adobe Fan Heiti Std B"/>
        </w:rPr>
        <w:t>r Contract of Employment and company’s “Form of Undertakings”</w:t>
      </w:r>
      <w:r w:rsidR="00BE02E1" w:rsidRPr="0086365D">
        <w:rPr>
          <w:rFonts w:eastAsia="Adobe Fan Heiti Std B"/>
        </w:rPr>
        <w:t>.</w:t>
      </w:r>
    </w:p>
    <w:p w14:paraId="20D3425F" w14:textId="77777777" w:rsidR="00A3401F" w:rsidRPr="0086365D" w:rsidRDefault="00A3401F" w:rsidP="00A3401F">
      <w:pPr>
        <w:rPr>
          <w:rFonts w:eastAsia="Adobe Fan Heiti Std B"/>
        </w:rPr>
      </w:pPr>
    </w:p>
    <w:p w14:paraId="3C64D237" w14:textId="286503BA" w:rsidR="00D56A62" w:rsidRPr="0086365D" w:rsidRDefault="00D56A62" w:rsidP="00D56A62">
      <w:pPr>
        <w:spacing w:after="160" w:line="259" w:lineRule="auto"/>
        <w:rPr>
          <w:rFonts w:eastAsia="Adobe Fan Heiti Std B"/>
        </w:rPr>
      </w:pPr>
      <w:r w:rsidRPr="0086365D">
        <w:rPr>
          <w:rFonts w:eastAsia="Adobe Fan Heiti Std B"/>
        </w:rPr>
        <w:t>Please confirm your acceptance of this offer by signing this letter</w:t>
      </w:r>
      <w:r w:rsidR="00BE02E1" w:rsidRPr="0086365D">
        <w:rPr>
          <w:rFonts w:eastAsia="Adobe Fan Heiti Std B"/>
        </w:rPr>
        <w:t>, page 7 of the contract and page 10 of the undertaking where indicated “</w:t>
      </w:r>
      <w:r w:rsidR="00BE02E1" w:rsidRPr="0086365D">
        <w:rPr>
          <w:rFonts w:eastAsia="Adobe Fan Heiti Std B"/>
          <w:color w:val="FF0000"/>
        </w:rPr>
        <w:t>X</w:t>
      </w:r>
      <w:r w:rsidR="00BE02E1" w:rsidRPr="0086365D">
        <w:rPr>
          <w:rFonts w:eastAsia="Adobe Fan Heiti Std B"/>
        </w:rPr>
        <w:t xml:space="preserve">” and return </w:t>
      </w:r>
      <w:r w:rsidR="0086365D" w:rsidRPr="0086365D">
        <w:rPr>
          <w:rFonts w:eastAsia="Adobe Fan Heiti Std B"/>
        </w:rPr>
        <w:t xml:space="preserve">the </w:t>
      </w:r>
      <w:r w:rsidR="00BE02E1" w:rsidRPr="0086365D">
        <w:rPr>
          <w:rFonts w:eastAsia="Adobe Fan Heiti Std B"/>
        </w:rPr>
        <w:t xml:space="preserve">original to me retaining </w:t>
      </w:r>
      <w:r w:rsidR="0086365D" w:rsidRPr="0086365D">
        <w:rPr>
          <w:rFonts w:eastAsia="Adobe Fan Heiti Std B"/>
        </w:rPr>
        <w:t>a</w:t>
      </w:r>
      <w:r w:rsidR="00BE02E1" w:rsidRPr="0086365D">
        <w:rPr>
          <w:rFonts w:eastAsia="Adobe Fan Heiti Std B"/>
        </w:rPr>
        <w:t xml:space="preserve"> copy for your records.</w:t>
      </w:r>
    </w:p>
    <w:p w14:paraId="02E16E90" w14:textId="02440586" w:rsidR="00D56A62" w:rsidRPr="0086365D" w:rsidRDefault="00D56A62" w:rsidP="00D56A62">
      <w:pPr>
        <w:spacing w:after="160" w:line="259" w:lineRule="auto"/>
        <w:rPr>
          <w:rFonts w:eastAsia="Adobe Fan Heiti Std B"/>
        </w:rPr>
      </w:pPr>
      <w:r w:rsidRPr="0086365D">
        <w:rPr>
          <w:rFonts w:eastAsia="Adobe Fan Heiti Std B"/>
        </w:rPr>
        <w:t>Yours Sincerely,</w:t>
      </w:r>
    </w:p>
    <w:p w14:paraId="3BF74892" w14:textId="18A7EF8B" w:rsidR="006F624F" w:rsidRPr="0086365D" w:rsidRDefault="006F624F" w:rsidP="00D56A62">
      <w:pPr>
        <w:spacing w:after="160" w:line="259" w:lineRule="auto"/>
        <w:rPr>
          <w:rFonts w:eastAsia="Adobe Fan Heiti Std B"/>
        </w:rPr>
      </w:pPr>
      <w:r w:rsidRPr="0086365D">
        <w:rPr>
          <w:noProof/>
        </w:rPr>
        <w:drawing>
          <wp:inline distT="0" distB="0" distL="0" distR="0" wp14:anchorId="7D9D6D8D" wp14:editId="1B80B40F">
            <wp:extent cx="1196975" cy="78168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7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1A35" w14:textId="42892B4C" w:rsidR="006F624F" w:rsidRPr="0086365D" w:rsidRDefault="006F624F" w:rsidP="006F624F">
      <w:pPr>
        <w:rPr>
          <w:rFonts w:eastAsia="Adobe Fan Heiti Std B"/>
        </w:rPr>
      </w:pPr>
      <w:r w:rsidRPr="0086365D">
        <w:rPr>
          <w:rFonts w:eastAsia="Adobe Fan Heiti Std B"/>
        </w:rPr>
        <w:t>Umar Khan</w:t>
      </w:r>
      <w:r w:rsidR="00D56A62" w:rsidRPr="0086365D">
        <w:rPr>
          <w:rFonts w:eastAsia="Adobe Fan Heiti Std B"/>
        </w:rPr>
        <w:br/>
      </w:r>
      <w:r w:rsidRPr="0086365D">
        <w:t xml:space="preserve">For and on behalf of </w:t>
      </w:r>
      <w:r w:rsidRPr="0086365D">
        <w:rPr>
          <w:rFonts w:eastAsia="Adobe Fan Heiti Std B"/>
          <w:color w:val="FF0000"/>
        </w:rPr>
        <w:t>&lt;&lt;employer&gt;&gt;</w:t>
      </w:r>
      <w:r w:rsidRPr="0086365D">
        <w:rPr>
          <w:rFonts w:eastAsia="Adobe Fan Heiti Std B"/>
        </w:rPr>
        <w:t>,</w:t>
      </w:r>
    </w:p>
    <w:p w14:paraId="21862F4F" w14:textId="77777777" w:rsidR="006F624F" w:rsidRPr="0086365D" w:rsidRDefault="006F624F" w:rsidP="006F624F"/>
    <w:p w14:paraId="0C596F95" w14:textId="77777777" w:rsidR="006F624F" w:rsidRPr="0086365D" w:rsidRDefault="006F624F" w:rsidP="006F624F"/>
    <w:p w14:paraId="34EA5448" w14:textId="77777777" w:rsidR="006F624F" w:rsidRPr="0086365D" w:rsidRDefault="006F624F" w:rsidP="006F624F"/>
    <w:p w14:paraId="21C38E2D" w14:textId="27369EE7" w:rsidR="00D56A62" w:rsidRPr="0086365D" w:rsidRDefault="00D56A62" w:rsidP="00D56A62">
      <w:pPr>
        <w:spacing w:after="160" w:line="259" w:lineRule="auto"/>
        <w:rPr>
          <w:rFonts w:eastAsia="Adobe Fan Heiti Std B"/>
        </w:rPr>
      </w:pPr>
      <w:r w:rsidRPr="0086365D">
        <w:rPr>
          <w:rFonts w:eastAsia="Adobe Fan Heiti Std B"/>
        </w:rPr>
        <w:t>Candidate Signature:</w:t>
      </w:r>
      <w:r w:rsidR="006F624F" w:rsidRPr="0086365D">
        <w:rPr>
          <w:rFonts w:eastAsia="Adobe Fan Heiti Std B"/>
        </w:rPr>
        <w:tab/>
      </w:r>
      <w:r w:rsidR="00DD5996" w:rsidRPr="0086365D">
        <w:rPr>
          <w:rFonts w:eastAsia="Adobe Fan Heiti Std B"/>
          <w:color w:val="FF0000"/>
        </w:rPr>
        <w:t>X</w:t>
      </w:r>
      <w:r w:rsidR="006F624F" w:rsidRPr="0086365D">
        <w:rPr>
          <w:rFonts w:eastAsia="Adobe Fan Heiti Std B"/>
        </w:rPr>
        <w:t>---------------------------------------------</w:t>
      </w:r>
    </w:p>
    <w:p w14:paraId="6C472C96" w14:textId="77777777" w:rsidR="006F624F" w:rsidRPr="0086365D" w:rsidRDefault="00D56A62" w:rsidP="006F624F">
      <w:pPr>
        <w:rPr>
          <w:rFonts w:eastAsia="Adobe Fan Heiti Std B"/>
        </w:rPr>
      </w:pPr>
      <w:r w:rsidRPr="0086365D">
        <w:rPr>
          <w:rFonts w:eastAsia="Adobe Fan Heiti Std B"/>
        </w:rPr>
        <w:t>Candidate Printed Name:</w:t>
      </w:r>
      <w:r w:rsidR="006F624F" w:rsidRPr="0086365D">
        <w:rPr>
          <w:rFonts w:eastAsia="Adobe Fan Heiti Std B"/>
        </w:rPr>
        <w:tab/>
      </w:r>
      <w:r w:rsidR="006F624F" w:rsidRPr="0086365D">
        <w:rPr>
          <w:rFonts w:eastAsia="Adobe Fan Heiti Std B"/>
          <w:color w:val="FF0000"/>
        </w:rPr>
        <w:t>&lt;&lt;employee name&gt;&gt;</w:t>
      </w:r>
    </w:p>
    <w:p w14:paraId="2CEF26F3" w14:textId="06F95B77" w:rsidR="00D56A62" w:rsidRPr="0086365D" w:rsidRDefault="00D56A62" w:rsidP="00DD5996">
      <w:pPr>
        <w:rPr>
          <w:rFonts w:eastAsia="Adobe Fan Heiti Std B"/>
        </w:rPr>
      </w:pPr>
      <w:r w:rsidRPr="0086365D">
        <w:rPr>
          <w:rFonts w:eastAsia="Adobe Fan Heiti Std B"/>
        </w:rPr>
        <w:t>Date:</w:t>
      </w:r>
      <w:r w:rsidR="00DD5996" w:rsidRPr="0086365D">
        <w:rPr>
          <w:rFonts w:eastAsia="Adobe Fan Heiti Std B"/>
        </w:rPr>
        <w:tab/>
      </w:r>
      <w:r w:rsidR="00DD5996" w:rsidRPr="0086365D">
        <w:rPr>
          <w:rFonts w:eastAsia="Adobe Fan Heiti Std B"/>
          <w:color w:val="FF0000"/>
        </w:rPr>
        <w:t>&lt;&lt;today’s date&gt;&gt;</w:t>
      </w:r>
    </w:p>
    <w:sectPr w:rsidR="00D56A62" w:rsidRPr="0086365D" w:rsidSect="004F79E9">
      <w:pgSz w:w="11906" w:h="16838"/>
      <w:pgMar w:top="2268" w:right="1588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84"/>
    <w:rsid w:val="00045F80"/>
    <w:rsid w:val="00095A2C"/>
    <w:rsid w:val="0011161E"/>
    <w:rsid w:val="00145D94"/>
    <w:rsid w:val="001B3FCF"/>
    <w:rsid w:val="001D304E"/>
    <w:rsid w:val="001E0E45"/>
    <w:rsid w:val="002015FC"/>
    <w:rsid w:val="00247E62"/>
    <w:rsid w:val="002C07AF"/>
    <w:rsid w:val="002C682B"/>
    <w:rsid w:val="00352269"/>
    <w:rsid w:val="003611FC"/>
    <w:rsid w:val="0037203B"/>
    <w:rsid w:val="00375F10"/>
    <w:rsid w:val="003824C1"/>
    <w:rsid w:val="00383427"/>
    <w:rsid w:val="003E18EA"/>
    <w:rsid w:val="003F2968"/>
    <w:rsid w:val="00410F22"/>
    <w:rsid w:val="00462134"/>
    <w:rsid w:val="004F79E9"/>
    <w:rsid w:val="00546192"/>
    <w:rsid w:val="00546325"/>
    <w:rsid w:val="005A3DD8"/>
    <w:rsid w:val="005C2873"/>
    <w:rsid w:val="005C4A3D"/>
    <w:rsid w:val="005D475D"/>
    <w:rsid w:val="006317DC"/>
    <w:rsid w:val="00647455"/>
    <w:rsid w:val="00656084"/>
    <w:rsid w:val="006D29AA"/>
    <w:rsid w:val="006F624F"/>
    <w:rsid w:val="00705B4C"/>
    <w:rsid w:val="0070761E"/>
    <w:rsid w:val="00722340"/>
    <w:rsid w:val="00726F08"/>
    <w:rsid w:val="007A6933"/>
    <w:rsid w:val="007F20CA"/>
    <w:rsid w:val="00812CF0"/>
    <w:rsid w:val="00813D8A"/>
    <w:rsid w:val="0086365D"/>
    <w:rsid w:val="008643B3"/>
    <w:rsid w:val="008A5879"/>
    <w:rsid w:val="008D5FD6"/>
    <w:rsid w:val="008F46C4"/>
    <w:rsid w:val="00933622"/>
    <w:rsid w:val="009371DF"/>
    <w:rsid w:val="0095098D"/>
    <w:rsid w:val="00982B5F"/>
    <w:rsid w:val="00997608"/>
    <w:rsid w:val="009A359C"/>
    <w:rsid w:val="009E72B5"/>
    <w:rsid w:val="00A3401F"/>
    <w:rsid w:val="00AD5014"/>
    <w:rsid w:val="00B7133D"/>
    <w:rsid w:val="00B94CD2"/>
    <w:rsid w:val="00BE02E1"/>
    <w:rsid w:val="00C34A24"/>
    <w:rsid w:val="00C34E15"/>
    <w:rsid w:val="00C47678"/>
    <w:rsid w:val="00C850FD"/>
    <w:rsid w:val="00CA3B76"/>
    <w:rsid w:val="00CB20F8"/>
    <w:rsid w:val="00D07B5F"/>
    <w:rsid w:val="00D241FD"/>
    <w:rsid w:val="00D30F23"/>
    <w:rsid w:val="00D333F1"/>
    <w:rsid w:val="00D40284"/>
    <w:rsid w:val="00D56A62"/>
    <w:rsid w:val="00DC6507"/>
    <w:rsid w:val="00DD5996"/>
    <w:rsid w:val="00DE719A"/>
    <w:rsid w:val="00DF0CD2"/>
    <w:rsid w:val="00E32E2F"/>
    <w:rsid w:val="00E36959"/>
    <w:rsid w:val="00EA1855"/>
    <w:rsid w:val="00EA63F3"/>
    <w:rsid w:val="00ED057F"/>
    <w:rsid w:val="00F50624"/>
    <w:rsid w:val="00F72797"/>
    <w:rsid w:val="00F8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6CAA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599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Offer Letter_1124.dotx</Template>
  <TotalTime>90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 April 2012</vt:lpstr>
    </vt:vector>
  </TitlesOfParts>
  <Company>ms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April 2012</dc:title>
  <dc:subject/>
  <dc:creator>Umar Khan</dc:creator>
  <cp:keywords/>
  <dc:description/>
  <cp:lastModifiedBy>Umar Khan</cp:lastModifiedBy>
  <cp:revision>20</cp:revision>
  <dcterms:created xsi:type="dcterms:W3CDTF">2024-11-04T23:45:00Z</dcterms:created>
  <dcterms:modified xsi:type="dcterms:W3CDTF">2024-11-07T22:50:00Z</dcterms:modified>
</cp:coreProperties>
</file>